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DC9A50" w14:textId="77777777" w:rsidR="00746D2E" w:rsidRDefault="00860730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bookmarkStart w:id="0" w:name="_Hlk67309435"/>
      <w:bookmarkEnd w:id="0"/>
      <w:r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31616" behindDoc="0" locked="0" layoutInCell="1" allowOverlap="1" wp14:anchorId="48DC9B2A" wp14:editId="48DC9B2B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48DC9B2C" wp14:editId="48DC9B2D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017E775B" w:rsidR="006F3721" w:rsidRPr="00F40045" w:rsidRDefault="006A2AA0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Learning Report – TDLC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4pt;margin-top:0;width:332pt;height:97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 filled="f" stroked="f" strokeweight=".5pt">
                <v:textbox>
                  <w:txbxContent>
                    <w:p w14:paraId="48DC9B5B" w14:textId="017E775B" w:rsidR="006F3721" w:rsidRPr="00F40045" w:rsidRDefault="006A2AA0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Learning Report – TDLC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4169E" id="Group 7" o:spid="_x0000_s1026" style="position:absolute;margin-left:-19pt;margin-top:-38.1pt;width:62.9pt;height:66.5pt;z-index:251637760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1ECC46" id="Group 10" o:spid="_x0000_s1026" style="position:absolute;margin-left:375.5pt;margin-top:.6pt;width:58.85pt;height:63.7pt;z-index:251638784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77777777" w:rsidR="00963DA6" w:rsidRDefault="008B76F9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48DC9B32" wp14:editId="48DC9B33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5" w14:textId="77777777" w:rsidR="006F3721" w:rsidRPr="000F4649" w:rsidRDefault="006F3721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  <w:bookmarkStart w:id="1" w:name="_GoBack"/>
                            <w:bookmarkEnd w:id="1"/>
                          </w:p>
                          <w:p w14:paraId="48DC9B66" w14:textId="77777777" w:rsidR="006F3721" w:rsidRPr="000F4649" w:rsidRDefault="006F3721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7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8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9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A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B" w14:textId="77777777" w:rsidR="006F3721" w:rsidRDefault="006F3721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9B32" id="Text Box 107" o:spid="_x0000_s1027" style="position:absolute;margin-left:-44.25pt;margin-top:537.15pt;width:384.75pt;height:67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14:paraId="48DC9B65" w14:textId="77777777" w:rsidR="006F3721" w:rsidRPr="000F4649" w:rsidRDefault="006F3721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  <w:bookmarkStart w:id="2" w:name="_GoBack"/>
                      <w:bookmarkEnd w:id="2"/>
                    </w:p>
                    <w:p w14:paraId="48DC9B66" w14:textId="77777777" w:rsidR="006F3721" w:rsidRPr="000F4649" w:rsidRDefault="006F3721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7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8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9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A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B" w14:textId="77777777" w:rsidR="006F3721" w:rsidRDefault="006F3721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kn-IN"/>
        </w:rPr>
        <w:drawing>
          <wp:anchor distT="0" distB="0" distL="114300" distR="114300" simplePos="0" relativeHeight="251714559" behindDoc="1" locked="0" layoutInCell="1" allowOverlap="1" wp14:anchorId="48DC9B34" wp14:editId="48DC9B35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553962" w14:paraId="48DC9A58" w14:textId="77777777" w:rsidTr="7B9A1904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77777777" w:rsidR="002979C3" w:rsidRPr="00404B4F" w:rsidRDefault="002979C3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5A" w14:textId="3810D266" w:rsidR="002979C3" w:rsidRPr="00B96BE2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5B" w14:textId="27B591A8" w:rsidR="001B4CE7" w:rsidRPr="007B3ACD" w:rsidRDefault="00EF0A96" w:rsidP="00EF0A96">
            <w:pPr>
              <w:pStyle w:val="TableText"/>
              <w:spacing w:after="0"/>
              <w:ind w:firstLine="0"/>
              <w:rPr>
                <w:rFonts w:cs="Arial"/>
              </w:rPr>
            </w:pPr>
            <w:r>
              <w:rPr>
                <w:rFonts w:cs="Arial"/>
              </w:rPr>
              <w:t>Pranshi Lodha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6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77777777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3" w:name="_Toc229759047"/>
      <w:bookmarkStart w:id="4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5" w:name="_Toc311197302"/>
      <w:bookmarkStart w:id="6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p w14:paraId="1DDE44CB" w14:textId="77777777" w:rsidR="00FF156C" w:rsidRDefault="00FF156C" w:rsidP="008318E7">
      <w:pPr>
        <w:pStyle w:val="Heading2"/>
        <w:rPr>
          <w:b/>
          <w:bCs/>
        </w:rPr>
      </w:pPr>
      <w:bookmarkStart w:id="7" w:name="_Toc67064220"/>
    </w:p>
    <w:p w14:paraId="69E56A9E" w14:textId="77777777" w:rsidR="00FF156C" w:rsidRDefault="00FF156C" w:rsidP="008318E7">
      <w:pPr>
        <w:pStyle w:val="Heading2"/>
        <w:rPr>
          <w:b/>
          <w:bCs/>
        </w:rPr>
      </w:pPr>
    </w:p>
    <w:sdt>
      <w:sdtPr>
        <w:id w:val="2109542377"/>
        <w:docPartObj>
          <w:docPartGallery w:val="Table of Contents"/>
          <w:docPartUnique/>
        </w:docPartObj>
      </w:sdtPr>
      <w:sdtEndPr>
        <w:rPr>
          <w:rFonts w:ascii="Calibri" w:hAnsi="Calibri"/>
          <w:noProof/>
          <w:sz w:val="22"/>
          <w:szCs w:val="22"/>
        </w:rPr>
      </w:sdtEndPr>
      <w:sdtContent>
        <w:p w14:paraId="315B3EA1" w14:textId="3415AEC7" w:rsidR="00FF156C" w:rsidRDefault="00FF156C">
          <w:pPr>
            <w:pStyle w:val="TOCHeading"/>
          </w:pPr>
          <w:r>
            <w:t>Contents</w:t>
          </w:r>
        </w:p>
        <w:p w14:paraId="62A65DD1" w14:textId="483EC0E8" w:rsidR="00FF156C" w:rsidRDefault="00FF15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315293" w:history="1">
            <w:r w:rsidRPr="00C020B5">
              <w:rPr>
                <w:rStyle w:val="Hyperlink"/>
                <w:noProof/>
              </w:rPr>
              <w:t>Activity 1 –Requirements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_Toc67315293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E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A0B78" w14:textId="5AF61000" w:rsidR="00FF156C" w:rsidRDefault="00FF15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7315294" w:history="1">
            <w:r w:rsidRPr="00C020B5">
              <w:rPr>
                <w:rStyle w:val="Hyperlink"/>
                <w:noProof/>
              </w:rPr>
              <w:t>Activity 2 – Checking Code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_Toc67315294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E1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CDB1" w14:textId="5D7A9E7B" w:rsidR="00FF156C" w:rsidRDefault="00FF15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7315295" w:history="1">
            <w:r w:rsidRPr="00C020B5">
              <w:rPr>
                <w:rStyle w:val="Hyperlink"/>
                <w:noProof/>
              </w:rPr>
              <w:t>Activity 3 – Checking the Implementation of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_Toc67315295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E1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DC3A2" w14:textId="6AB4FE58" w:rsidR="00FF156C" w:rsidRDefault="00FF15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7315296" w:history="1">
            <w:r w:rsidRPr="00C020B5">
              <w:rPr>
                <w:rStyle w:val="Hyperlink"/>
                <w:noProof/>
              </w:rPr>
              <w:t>Activity 4 – Solving of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_Toc67315296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4E1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E7FBB" w14:textId="0D7A9E40" w:rsidR="00FF156C" w:rsidRDefault="00FF156C">
          <w:r>
            <w:rPr>
              <w:b/>
              <w:bCs/>
              <w:noProof/>
            </w:rPr>
            <w:fldChar w:fldCharType="end"/>
          </w:r>
        </w:p>
      </w:sdtContent>
    </w:sdt>
    <w:p w14:paraId="0CCEC35C" w14:textId="77777777" w:rsidR="00FF156C" w:rsidRDefault="00FF156C" w:rsidP="008318E7">
      <w:pPr>
        <w:pStyle w:val="Heading2"/>
        <w:rPr>
          <w:b/>
          <w:bCs/>
        </w:rPr>
      </w:pPr>
      <w:bookmarkStart w:id="8" w:name="_Toc67315293"/>
    </w:p>
    <w:p w14:paraId="7BD888CE" w14:textId="77777777" w:rsidR="00FF156C" w:rsidRDefault="00FF156C" w:rsidP="008318E7">
      <w:pPr>
        <w:pStyle w:val="Heading2"/>
        <w:rPr>
          <w:b/>
          <w:bCs/>
        </w:rPr>
      </w:pPr>
    </w:p>
    <w:p w14:paraId="4E6F0A3B" w14:textId="77777777" w:rsidR="00FF156C" w:rsidRDefault="00FF156C" w:rsidP="008318E7">
      <w:pPr>
        <w:pStyle w:val="Heading2"/>
        <w:rPr>
          <w:b/>
          <w:bCs/>
        </w:rPr>
      </w:pPr>
    </w:p>
    <w:p w14:paraId="0F1CCAC5" w14:textId="77777777" w:rsidR="00FF156C" w:rsidRDefault="00FF156C" w:rsidP="008318E7">
      <w:pPr>
        <w:pStyle w:val="Heading2"/>
        <w:rPr>
          <w:b/>
          <w:bCs/>
        </w:rPr>
      </w:pPr>
    </w:p>
    <w:p w14:paraId="1A301DD8" w14:textId="77777777" w:rsidR="00FF156C" w:rsidRDefault="00FF156C" w:rsidP="008318E7">
      <w:pPr>
        <w:pStyle w:val="Heading2"/>
        <w:rPr>
          <w:b/>
          <w:bCs/>
        </w:rPr>
      </w:pPr>
    </w:p>
    <w:p w14:paraId="5F8E5317" w14:textId="77777777" w:rsidR="00FF156C" w:rsidRDefault="00FF156C" w:rsidP="008318E7">
      <w:pPr>
        <w:pStyle w:val="Heading2"/>
        <w:rPr>
          <w:b/>
          <w:bCs/>
        </w:rPr>
      </w:pPr>
    </w:p>
    <w:p w14:paraId="22EF0D40" w14:textId="77777777" w:rsidR="00FF156C" w:rsidRDefault="00FF156C" w:rsidP="008318E7">
      <w:pPr>
        <w:pStyle w:val="Heading2"/>
        <w:rPr>
          <w:b/>
          <w:bCs/>
        </w:rPr>
      </w:pPr>
    </w:p>
    <w:p w14:paraId="017E3A27" w14:textId="77777777" w:rsidR="00FF156C" w:rsidRDefault="00FF156C" w:rsidP="008318E7">
      <w:pPr>
        <w:pStyle w:val="Heading2"/>
        <w:rPr>
          <w:b/>
          <w:bCs/>
        </w:rPr>
      </w:pPr>
    </w:p>
    <w:p w14:paraId="4A874BA8" w14:textId="77777777" w:rsidR="00FF156C" w:rsidRDefault="00FF156C" w:rsidP="008318E7">
      <w:pPr>
        <w:pStyle w:val="Heading2"/>
        <w:rPr>
          <w:b/>
          <w:bCs/>
        </w:rPr>
      </w:pPr>
    </w:p>
    <w:p w14:paraId="004666B1" w14:textId="77777777" w:rsidR="00FF156C" w:rsidRDefault="00FF156C" w:rsidP="008318E7">
      <w:pPr>
        <w:pStyle w:val="Heading2"/>
        <w:rPr>
          <w:b/>
          <w:bCs/>
        </w:rPr>
      </w:pPr>
    </w:p>
    <w:p w14:paraId="10490EDC" w14:textId="77777777" w:rsidR="00FF156C" w:rsidRDefault="00FF156C" w:rsidP="008318E7">
      <w:pPr>
        <w:pStyle w:val="Heading2"/>
        <w:rPr>
          <w:b/>
          <w:bCs/>
        </w:rPr>
      </w:pPr>
    </w:p>
    <w:p w14:paraId="56EAFE52" w14:textId="77777777" w:rsidR="00FF156C" w:rsidRDefault="00FF156C" w:rsidP="008318E7">
      <w:pPr>
        <w:pStyle w:val="Heading2"/>
        <w:rPr>
          <w:b/>
          <w:bCs/>
        </w:rPr>
      </w:pPr>
    </w:p>
    <w:p w14:paraId="2A50D2BC" w14:textId="77777777" w:rsidR="00FF156C" w:rsidRDefault="00FF156C" w:rsidP="008318E7">
      <w:pPr>
        <w:pStyle w:val="Heading2"/>
        <w:rPr>
          <w:b/>
          <w:bCs/>
        </w:rPr>
      </w:pPr>
    </w:p>
    <w:p w14:paraId="2C43E4EB" w14:textId="77777777" w:rsidR="00FF156C" w:rsidRDefault="00FF156C" w:rsidP="008318E7">
      <w:pPr>
        <w:pStyle w:val="Heading2"/>
        <w:rPr>
          <w:b/>
          <w:bCs/>
        </w:rPr>
      </w:pPr>
    </w:p>
    <w:p w14:paraId="7D3DCAAE" w14:textId="77777777" w:rsidR="00FF156C" w:rsidRDefault="00FF156C" w:rsidP="008318E7">
      <w:pPr>
        <w:pStyle w:val="Heading2"/>
        <w:rPr>
          <w:b/>
          <w:bCs/>
        </w:rPr>
      </w:pPr>
    </w:p>
    <w:p w14:paraId="0B775BFD" w14:textId="77777777" w:rsidR="00FF156C" w:rsidRDefault="00FF156C" w:rsidP="008318E7">
      <w:pPr>
        <w:pStyle w:val="Heading2"/>
        <w:rPr>
          <w:b/>
          <w:bCs/>
        </w:rPr>
      </w:pPr>
    </w:p>
    <w:p w14:paraId="27959D97" w14:textId="77777777" w:rsidR="00FF156C" w:rsidRDefault="00FF156C" w:rsidP="008318E7">
      <w:pPr>
        <w:pStyle w:val="Heading2"/>
        <w:rPr>
          <w:b/>
          <w:bCs/>
        </w:rPr>
      </w:pPr>
    </w:p>
    <w:p w14:paraId="5B4D7346" w14:textId="77777777" w:rsidR="00FF156C" w:rsidRDefault="00FF156C" w:rsidP="008318E7">
      <w:pPr>
        <w:pStyle w:val="Heading2"/>
        <w:rPr>
          <w:b/>
          <w:bCs/>
        </w:rPr>
      </w:pPr>
    </w:p>
    <w:p w14:paraId="792CDF5D" w14:textId="77777777" w:rsidR="00FF156C" w:rsidRDefault="00FF156C" w:rsidP="008318E7">
      <w:pPr>
        <w:pStyle w:val="Heading2"/>
        <w:rPr>
          <w:b/>
          <w:bCs/>
        </w:rPr>
      </w:pPr>
    </w:p>
    <w:p w14:paraId="6C835C00" w14:textId="77777777" w:rsidR="00FF156C" w:rsidRDefault="00FF156C" w:rsidP="008318E7">
      <w:pPr>
        <w:pStyle w:val="Heading2"/>
        <w:rPr>
          <w:b/>
          <w:bCs/>
        </w:rPr>
      </w:pPr>
    </w:p>
    <w:p w14:paraId="6E03F634" w14:textId="67596BA4" w:rsidR="008318E7" w:rsidRDefault="008318E7" w:rsidP="008318E7">
      <w:pPr>
        <w:pStyle w:val="Heading2"/>
      </w:pPr>
      <w:r>
        <w:rPr>
          <w:b/>
          <w:bCs/>
        </w:rPr>
        <w:t>Activity 1</w:t>
      </w:r>
      <w:r>
        <w:t xml:space="preserve"> –Requirements Issue</w:t>
      </w:r>
      <w:bookmarkEnd w:id="7"/>
      <w:bookmarkEnd w:id="8"/>
    </w:p>
    <w:p w14:paraId="290918FC" w14:textId="77777777" w:rsidR="008318E7" w:rsidRDefault="008318E7" w:rsidP="008318E7">
      <w:r>
        <w:t>Task: Revisiting the requirements mentioned in the SDLC Calculator Project and comparing it with the implementation and raising issues if the requirements are not met.</w:t>
      </w:r>
    </w:p>
    <w:p w14:paraId="5D104B32" w14:textId="77777777" w:rsidR="008318E7" w:rsidRDefault="008318E7" w:rsidP="008318E7">
      <w:r>
        <w:t>Outcome: The requirements were checked and the corresponding issues were raised</w:t>
      </w:r>
    </w:p>
    <w:p w14:paraId="55219A39" w14:textId="77777777" w:rsidR="008318E7" w:rsidRDefault="008318E7" w:rsidP="008318E7">
      <w:pPr>
        <w:pStyle w:val="Heading2"/>
        <w:rPr>
          <w:b/>
          <w:bCs/>
        </w:rPr>
      </w:pPr>
    </w:p>
    <w:p w14:paraId="05266D7A" w14:textId="77777777" w:rsidR="008318E7" w:rsidRDefault="008318E7" w:rsidP="008318E7">
      <w:pPr>
        <w:pStyle w:val="Heading2"/>
        <w:rPr>
          <w:b/>
          <w:bCs/>
        </w:rPr>
      </w:pPr>
    </w:p>
    <w:p w14:paraId="2E42A2F5" w14:textId="77777777" w:rsidR="008318E7" w:rsidRDefault="008318E7" w:rsidP="008318E7">
      <w:pPr>
        <w:pStyle w:val="Heading2"/>
        <w:rPr>
          <w:b/>
          <w:bCs/>
        </w:rPr>
      </w:pPr>
    </w:p>
    <w:p w14:paraId="4D726F57" w14:textId="77777777" w:rsidR="008318E7" w:rsidRDefault="008318E7" w:rsidP="008318E7">
      <w:pPr>
        <w:pStyle w:val="Heading2"/>
        <w:rPr>
          <w:b/>
          <w:bCs/>
        </w:rPr>
      </w:pPr>
    </w:p>
    <w:p w14:paraId="3A262A62" w14:textId="77777777" w:rsidR="008318E7" w:rsidRDefault="008318E7" w:rsidP="008318E7">
      <w:pPr>
        <w:pStyle w:val="Heading2"/>
        <w:rPr>
          <w:b/>
          <w:bCs/>
        </w:rPr>
      </w:pPr>
    </w:p>
    <w:p w14:paraId="6534B9E8" w14:textId="77777777" w:rsidR="008318E7" w:rsidRDefault="008318E7" w:rsidP="008318E7">
      <w:pPr>
        <w:pStyle w:val="Heading2"/>
        <w:rPr>
          <w:b/>
          <w:bCs/>
        </w:rPr>
      </w:pPr>
    </w:p>
    <w:p w14:paraId="32CCDDFC" w14:textId="77777777" w:rsidR="008318E7" w:rsidRDefault="008318E7" w:rsidP="008318E7">
      <w:pPr>
        <w:pStyle w:val="Heading2"/>
        <w:rPr>
          <w:b/>
          <w:bCs/>
        </w:rPr>
      </w:pPr>
    </w:p>
    <w:p w14:paraId="786CEB2E" w14:textId="77777777" w:rsidR="008318E7" w:rsidRDefault="008318E7" w:rsidP="008318E7">
      <w:pPr>
        <w:pStyle w:val="Heading2"/>
        <w:rPr>
          <w:b/>
          <w:bCs/>
        </w:rPr>
      </w:pPr>
    </w:p>
    <w:p w14:paraId="05872D5D" w14:textId="77777777" w:rsidR="008318E7" w:rsidRDefault="008318E7" w:rsidP="008318E7">
      <w:pPr>
        <w:pStyle w:val="Heading2"/>
        <w:rPr>
          <w:b/>
          <w:bCs/>
        </w:rPr>
      </w:pPr>
    </w:p>
    <w:p w14:paraId="2DE400C2" w14:textId="77777777" w:rsidR="008318E7" w:rsidRDefault="008318E7" w:rsidP="008318E7">
      <w:pPr>
        <w:pStyle w:val="Heading2"/>
        <w:rPr>
          <w:b/>
          <w:bCs/>
        </w:rPr>
      </w:pPr>
    </w:p>
    <w:p w14:paraId="1EFDE041" w14:textId="77777777" w:rsidR="008318E7" w:rsidRDefault="008318E7" w:rsidP="008318E7">
      <w:pPr>
        <w:pStyle w:val="Heading2"/>
        <w:rPr>
          <w:b/>
          <w:bCs/>
        </w:rPr>
      </w:pPr>
    </w:p>
    <w:p w14:paraId="0C90E5EC" w14:textId="77777777" w:rsidR="008318E7" w:rsidRDefault="008318E7" w:rsidP="008318E7">
      <w:pPr>
        <w:pStyle w:val="Heading2"/>
        <w:rPr>
          <w:b/>
          <w:bCs/>
        </w:rPr>
      </w:pPr>
    </w:p>
    <w:p w14:paraId="2DD14D13" w14:textId="77777777" w:rsidR="008318E7" w:rsidRDefault="008318E7" w:rsidP="008318E7">
      <w:pPr>
        <w:pStyle w:val="Heading2"/>
        <w:rPr>
          <w:b/>
          <w:bCs/>
        </w:rPr>
      </w:pPr>
    </w:p>
    <w:p w14:paraId="5186B089" w14:textId="77777777" w:rsidR="008318E7" w:rsidRDefault="008318E7" w:rsidP="008318E7">
      <w:pPr>
        <w:pStyle w:val="Heading2"/>
        <w:rPr>
          <w:b/>
          <w:bCs/>
        </w:rPr>
      </w:pPr>
    </w:p>
    <w:p w14:paraId="372F616B" w14:textId="77777777" w:rsidR="008318E7" w:rsidRDefault="008318E7" w:rsidP="008318E7">
      <w:pPr>
        <w:pStyle w:val="Heading2"/>
        <w:rPr>
          <w:b/>
          <w:bCs/>
        </w:rPr>
      </w:pPr>
    </w:p>
    <w:p w14:paraId="2FB9240F" w14:textId="77777777" w:rsidR="008318E7" w:rsidRDefault="008318E7" w:rsidP="008318E7">
      <w:pPr>
        <w:pStyle w:val="Heading2"/>
        <w:rPr>
          <w:b/>
          <w:bCs/>
        </w:rPr>
      </w:pPr>
    </w:p>
    <w:p w14:paraId="6CA91349" w14:textId="77777777" w:rsidR="008318E7" w:rsidRDefault="008318E7" w:rsidP="008318E7">
      <w:pPr>
        <w:pStyle w:val="Heading2"/>
        <w:rPr>
          <w:b/>
          <w:bCs/>
        </w:rPr>
      </w:pPr>
    </w:p>
    <w:p w14:paraId="2D55CE6F" w14:textId="77777777" w:rsidR="008318E7" w:rsidRDefault="008318E7" w:rsidP="008318E7">
      <w:pPr>
        <w:pStyle w:val="Heading2"/>
        <w:rPr>
          <w:b/>
          <w:bCs/>
        </w:rPr>
      </w:pPr>
    </w:p>
    <w:p w14:paraId="4FDD35FD" w14:textId="77777777" w:rsidR="008318E7" w:rsidRDefault="008318E7" w:rsidP="008318E7">
      <w:pPr>
        <w:pStyle w:val="Heading2"/>
        <w:rPr>
          <w:b/>
          <w:bCs/>
        </w:rPr>
      </w:pPr>
    </w:p>
    <w:p w14:paraId="746D178E" w14:textId="77777777" w:rsidR="008318E7" w:rsidRDefault="008318E7" w:rsidP="008318E7">
      <w:pPr>
        <w:pStyle w:val="Heading2"/>
        <w:rPr>
          <w:b/>
          <w:bCs/>
        </w:rPr>
      </w:pPr>
    </w:p>
    <w:p w14:paraId="182D8AF7" w14:textId="77777777" w:rsidR="008318E7" w:rsidRDefault="008318E7" w:rsidP="008318E7">
      <w:pPr>
        <w:pStyle w:val="Heading2"/>
        <w:rPr>
          <w:b/>
          <w:bCs/>
        </w:rPr>
      </w:pPr>
    </w:p>
    <w:p w14:paraId="2638DA42" w14:textId="77777777" w:rsidR="008318E7" w:rsidRDefault="008318E7" w:rsidP="008318E7">
      <w:pPr>
        <w:pStyle w:val="Heading2"/>
        <w:rPr>
          <w:b/>
          <w:bCs/>
        </w:rPr>
      </w:pPr>
    </w:p>
    <w:p w14:paraId="6E19D61D" w14:textId="77777777" w:rsidR="008318E7" w:rsidRDefault="008318E7" w:rsidP="008318E7">
      <w:pPr>
        <w:pStyle w:val="Heading2"/>
        <w:rPr>
          <w:b/>
          <w:bCs/>
        </w:rPr>
      </w:pPr>
    </w:p>
    <w:p w14:paraId="703802F4" w14:textId="77777777" w:rsidR="008318E7" w:rsidRDefault="008318E7" w:rsidP="008318E7">
      <w:pPr>
        <w:pStyle w:val="Heading2"/>
      </w:pPr>
      <w:bookmarkStart w:id="9" w:name="_Toc67064221"/>
      <w:bookmarkStart w:id="10" w:name="_Toc67315294"/>
      <w:r>
        <w:rPr>
          <w:b/>
          <w:bCs/>
        </w:rPr>
        <w:t>Activity 2</w:t>
      </w:r>
      <w:r>
        <w:t xml:space="preserve"> – Checking Code Quality</w:t>
      </w:r>
      <w:bookmarkEnd w:id="9"/>
      <w:bookmarkEnd w:id="10"/>
    </w:p>
    <w:p w14:paraId="2FD6448D" w14:textId="77777777" w:rsidR="008318E7" w:rsidRDefault="008318E7" w:rsidP="008318E7">
      <w:r>
        <w:t xml:space="preserve">Task: Explicit information on Code quality </w:t>
      </w:r>
    </w:p>
    <w:p w14:paraId="4A109D14" w14:textId="77777777" w:rsidR="008318E7" w:rsidRDefault="008318E7" w:rsidP="008318E7">
      <w:r>
        <w:t xml:space="preserve">Outcome: The code quality was checked using </w:t>
      </w:r>
      <w:proofErr w:type="spellStart"/>
      <w:r>
        <w:t>Codecy</w:t>
      </w:r>
      <w:proofErr w:type="spellEnd"/>
      <w:r>
        <w:t xml:space="preserve"> and the badge was obtained.</w:t>
      </w:r>
    </w:p>
    <w:p w14:paraId="7A66E985" w14:textId="77777777" w:rsidR="008318E7" w:rsidRDefault="008318E7" w:rsidP="008318E7"/>
    <w:p w14:paraId="59198AAD" w14:textId="45A72558" w:rsidR="008318E7" w:rsidRDefault="008318E7" w:rsidP="008318E7">
      <w:r>
        <w:rPr>
          <w:noProof/>
        </w:rPr>
        <w:drawing>
          <wp:inline distT="0" distB="0" distL="0" distR="0" wp14:anchorId="3850733E" wp14:editId="075CEDEE">
            <wp:extent cx="6457950" cy="427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F653" w14:textId="77777777" w:rsidR="008318E7" w:rsidRDefault="008318E7" w:rsidP="008318E7"/>
    <w:p w14:paraId="019BA213" w14:textId="77777777" w:rsidR="008318E7" w:rsidRDefault="008318E7" w:rsidP="008318E7"/>
    <w:p w14:paraId="4AA57729" w14:textId="77777777" w:rsidR="008318E7" w:rsidRDefault="008318E7" w:rsidP="008318E7"/>
    <w:p w14:paraId="48D94BF1" w14:textId="77777777" w:rsidR="008318E7" w:rsidRDefault="008318E7" w:rsidP="008318E7"/>
    <w:p w14:paraId="53433F01" w14:textId="77777777" w:rsidR="008318E7" w:rsidRDefault="008318E7" w:rsidP="008318E7"/>
    <w:p w14:paraId="55D4FD20" w14:textId="77777777" w:rsidR="008318E7" w:rsidRDefault="008318E7" w:rsidP="008318E7"/>
    <w:p w14:paraId="66FFA6D0" w14:textId="77777777" w:rsidR="008318E7" w:rsidRDefault="008318E7" w:rsidP="008318E7"/>
    <w:p w14:paraId="78AF72DE" w14:textId="77777777" w:rsidR="008318E7" w:rsidRDefault="008318E7" w:rsidP="008318E7"/>
    <w:p w14:paraId="7DD6B1C5" w14:textId="77777777" w:rsidR="008318E7" w:rsidRDefault="008318E7" w:rsidP="008318E7"/>
    <w:p w14:paraId="306ECDF9" w14:textId="77777777" w:rsidR="008318E7" w:rsidRDefault="008318E7" w:rsidP="008318E7"/>
    <w:p w14:paraId="25E0A998" w14:textId="77777777" w:rsidR="008318E7" w:rsidRDefault="008318E7" w:rsidP="008318E7"/>
    <w:p w14:paraId="36D6E16B" w14:textId="77777777" w:rsidR="008318E7" w:rsidRDefault="008318E7" w:rsidP="008318E7"/>
    <w:p w14:paraId="6C929E5C" w14:textId="77777777" w:rsidR="008318E7" w:rsidRDefault="008318E7" w:rsidP="008318E7"/>
    <w:p w14:paraId="4FD21D1E" w14:textId="77777777" w:rsidR="008318E7" w:rsidRDefault="008318E7" w:rsidP="008318E7"/>
    <w:p w14:paraId="4AB3DEBD" w14:textId="77777777" w:rsidR="008318E7" w:rsidRDefault="008318E7" w:rsidP="008318E7"/>
    <w:p w14:paraId="7174E681" w14:textId="77777777" w:rsidR="008318E7" w:rsidRDefault="008318E7" w:rsidP="008318E7"/>
    <w:p w14:paraId="2CBBC7A5" w14:textId="77777777" w:rsidR="008318E7" w:rsidRDefault="008318E7" w:rsidP="008318E7"/>
    <w:p w14:paraId="3AE6C442" w14:textId="77777777" w:rsidR="008318E7" w:rsidRDefault="008318E7" w:rsidP="008318E7"/>
    <w:p w14:paraId="4203DE1C" w14:textId="77777777" w:rsidR="008318E7" w:rsidRDefault="008318E7" w:rsidP="008318E7"/>
    <w:p w14:paraId="296CB29D" w14:textId="77777777" w:rsidR="008318E7" w:rsidRDefault="008318E7" w:rsidP="008318E7"/>
    <w:p w14:paraId="4A0CEDBA" w14:textId="77777777" w:rsidR="008318E7" w:rsidRDefault="008318E7" w:rsidP="008318E7"/>
    <w:p w14:paraId="6D08D75A" w14:textId="77777777" w:rsidR="008318E7" w:rsidRDefault="008318E7" w:rsidP="008318E7"/>
    <w:p w14:paraId="073A8F49" w14:textId="77777777" w:rsidR="008318E7" w:rsidRDefault="008318E7" w:rsidP="008318E7"/>
    <w:p w14:paraId="6C979319" w14:textId="77777777" w:rsidR="008318E7" w:rsidRDefault="008318E7" w:rsidP="008318E7"/>
    <w:p w14:paraId="0DF30D09" w14:textId="77777777" w:rsidR="008318E7" w:rsidRDefault="008318E7" w:rsidP="008318E7"/>
    <w:p w14:paraId="4047DBED" w14:textId="77777777" w:rsidR="008318E7" w:rsidRDefault="008318E7" w:rsidP="008318E7"/>
    <w:p w14:paraId="1FCCDBC8" w14:textId="77777777" w:rsidR="008318E7" w:rsidRDefault="008318E7" w:rsidP="008318E7"/>
    <w:p w14:paraId="1118427A" w14:textId="77777777" w:rsidR="008318E7" w:rsidRDefault="008318E7" w:rsidP="008318E7"/>
    <w:p w14:paraId="6ABB0C59" w14:textId="77777777" w:rsidR="008318E7" w:rsidRDefault="008318E7" w:rsidP="008318E7"/>
    <w:p w14:paraId="24D59DDB" w14:textId="77777777" w:rsidR="008318E7" w:rsidRDefault="008318E7" w:rsidP="008318E7"/>
    <w:p w14:paraId="3215A723" w14:textId="77777777" w:rsidR="008318E7" w:rsidRDefault="008318E7" w:rsidP="008318E7"/>
    <w:p w14:paraId="03B9B59F" w14:textId="77777777" w:rsidR="008318E7" w:rsidRDefault="008318E7" w:rsidP="008318E7"/>
    <w:p w14:paraId="06794851" w14:textId="77777777" w:rsidR="008318E7" w:rsidRDefault="008318E7" w:rsidP="008318E7"/>
    <w:p w14:paraId="75D7FDB3" w14:textId="77777777" w:rsidR="008318E7" w:rsidRDefault="008318E7" w:rsidP="008318E7"/>
    <w:p w14:paraId="7A2CB7A8" w14:textId="77777777" w:rsidR="008318E7" w:rsidRDefault="008318E7" w:rsidP="008318E7"/>
    <w:p w14:paraId="4304128A" w14:textId="77777777" w:rsidR="00826152" w:rsidRDefault="00826152" w:rsidP="008318E7">
      <w:pPr>
        <w:pStyle w:val="Heading2"/>
        <w:rPr>
          <w:b/>
          <w:bCs/>
        </w:rPr>
      </w:pPr>
      <w:bookmarkStart w:id="11" w:name="_Toc67064222"/>
    </w:p>
    <w:p w14:paraId="713B63A3" w14:textId="77777777" w:rsidR="00826152" w:rsidRDefault="00826152" w:rsidP="008318E7">
      <w:pPr>
        <w:pStyle w:val="Heading2"/>
        <w:rPr>
          <w:b/>
          <w:bCs/>
        </w:rPr>
      </w:pPr>
    </w:p>
    <w:p w14:paraId="208E9D25" w14:textId="34B7260C" w:rsidR="008318E7" w:rsidRDefault="008318E7" w:rsidP="008318E7">
      <w:pPr>
        <w:pStyle w:val="Heading2"/>
      </w:pPr>
      <w:bookmarkStart w:id="12" w:name="_Toc67315295"/>
      <w:r>
        <w:rPr>
          <w:b/>
          <w:bCs/>
        </w:rPr>
        <w:t>Activity 3</w:t>
      </w:r>
      <w:r>
        <w:t xml:space="preserve"> – Checking the Implementation of the Code</w:t>
      </w:r>
      <w:bookmarkEnd w:id="11"/>
      <w:bookmarkEnd w:id="12"/>
    </w:p>
    <w:p w14:paraId="1A2F6AB0" w14:textId="77777777" w:rsidR="008318E7" w:rsidRDefault="008318E7" w:rsidP="008318E7">
      <w:r>
        <w:t>Task: Checking the implementation of code by breaking the code and running the make file.</w:t>
      </w:r>
    </w:p>
    <w:p w14:paraId="281C980A" w14:textId="77777777" w:rsidR="008318E7" w:rsidRDefault="008318E7" w:rsidP="008318E7">
      <w:pPr>
        <w:ind w:left="360" w:firstLine="0"/>
      </w:pPr>
      <w:r>
        <w:t>Outcome: Checking whether the functions mentioned in the requirements were implemented and then the corresponding issues were raised.</w:t>
      </w:r>
    </w:p>
    <w:p w14:paraId="6C0170A7" w14:textId="77777777" w:rsidR="008318E7" w:rsidRDefault="008318E7" w:rsidP="008318E7">
      <w:pPr>
        <w:ind w:left="360" w:firstLine="0"/>
      </w:pPr>
    </w:p>
    <w:p w14:paraId="0E4B9947" w14:textId="77777777" w:rsidR="008318E7" w:rsidRDefault="008318E7" w:rsidP="008318E7">
      <w:pPr>
        <w:ind w:left="360" w:firstLine="0"/>
      </w:pPr>
    </w:p>
    <w:p w14:paraId="0543EDC5" w14:textId="77777777" w:rsidR="008318E7" w:rsidRDefault="008318E7" w:rsidP="008318E7">
      <w:pPr>
        <w:ind w:left="360" w:firstLine="0"/>
      </w:pPr>
    </w:p>
    <w:p w14:paraId="1A056228" w14:textId="77777777" w:rsidR="008318E7" w:rsidRDefault="008318E7" w:rsidP="008318E7">
      <w:pPr>
        <w:ind w:left="360" w:firstLine="0"/>
      </w:pPr>
    </w:p>
    <w:p w14:paraId="5B9345DD" w14:textId="77777777" w:rsidR="008318E7" w:rsidRDefault="008318E7" w:rsidP="008318E7">
      <w:pPr>
        <w:ind w:left="360" w:firstLine="0"/>
      </w:pPr>
    </w:p>
    <w:p w14:paraId="3BEC0501" w14:textId="77777777" w:rsidR="008318E7" w:rsidRDefault="008318E7" w:rsidP="008318E7">
      <w:pPr>
        <w:ind w:left="360" w:firstLine="0"/>
      </w:pPr>
    </w:p>
    <w:p w14:paraId="6888C968" w14:textId="77777777" w:rsidR="008318E7" w:rsidRDefault="008318E7" w:rsidP="008318E7">
      <w:pPr>
        <w:ind w:left="360" w:firstLine="0"/>
      </w:pPr>
    </w:p>
    <w:p w14:paraId="62A39703" w14:textId="77777777" w:rsidR="008318E7" w:rsidRDefault="008318E7" w:rsidP="008318E7">
      <w:pPr>
        <w:ind w:left="360" w:firstLine="0"/>
      </w:pPr>
    </w:p>
    <w:p w14:paraId="38E52E13" w14:textId="77777777" w:rsidR="008318E7" w:rsidRDefault="008318E7" w:rsidP="008318E7">
      <w:pPr>
        <w:ind w:left="360" w:firstLine="0"/>
      </w:pPr>
    </w:p>
    <w:p w14:paraId="4B255C87" w14:textId="77777777" w:rsidR="008318E7" w:rsidRDefault="008318E7" w:rsidP="008318E7">
      <w:pPr>
        <w:ind w:left="360" w:firstLine="0"/>
      </w:pPr>
    </w:p>
    <w:p w14:paraId="735B87C6" w14:textId="77777777" w:rsidR="008318E7" w:rsidRDefault="008318E7" w:rsidP="008318E7">
      <w:pPr>
        <w:ind w:left="360" w:firstLine="0"/>
      </w:pPr>
    </w:p>
    <w:p w14:paraId="1974A3E1" w14:textId="77777777" w:rsidR="008318E7" w:rsidRDefault="008318E7" w:rsidP="008318E7">
      <w:pPr>
        <w:ind w:left="360" w:firstLine="0"/>
      </w:pPr>
    </w:p>
    <w:p w14:paraId="2ABFA669" w14:textId="77777777" w:rsidR="008318E7" w:rsidRDefault="008318E7" w:rsidP="008318E7">
      <w:pPr>
        <w:ind w:left="360" w:firstLine="0"/>
      </w:pPr>
    </w:p>
    <w:p w14:paraId="155FE26A" w14:textId="77777777" w:rsidR="008318E7" w:rsidRDefault="008318E7" w:rsidP="008318E7">
      <w:pPr>
        <w:ind w:left="360" w:firstLine="0"/>
      </w:pPr>
    </w:p>
    <w:p w14:paraId="1A7DAEF0" w14:textId="77777777" w:rsidR="008318E7" w:rsidRDefault="008318E7" w:rsidP="008318E7">
      <w:pPr>
        <w:ind w:left="360" w:firstLine="0"/>
      </w:pPr>
    </w:p>
    <w:p w14:paraId="62ACEA07" w14:textId="77777777" w:rsidR="008318E7" w:rsidRDefault="008318E7" w:rsidP="008318E7">
      <w:pPr>
        <w:ind w:left="360" w:firstLine="0"/>
      </w:pPr>
    </w:p>
    <w:p w14:paraId="1E9AFB44" w14:textId="77777777" w:rsidR="008318E7" w:rsidRDefault="008318E7" w:rsidP="008318E7">
      <w:pPr>
        <w:ind w:left="360" w:firstLine="0"/>
      </w:pPr>
    </w:p>
    <w:p w14:paraId="3AA628AF" w14:textId="77777777" w:rsidR="008318E7" w:rsidRDefault="008318E7" w:rsidP="008318E7">
      <w:pPr>
        <w:ind w:left="360" w:firstLine="0"/>
      </w:pPr>
    </w:p>
    <w:p w14:paraId="13739845" w14:textId="77777777" w:rsidR="008318E7" w:rsidRDefault="008318E7" w:rsidP="008318E7">
      <w:pPr>
        <w:ind w:left="360" w:firstLine="0"/>
      </w:pPr>
    </w:p>
    <w:p w14:paraId="54A5489C" w14:textId="77777777" w:rsidR="008318E7" w:rsidRDefault="008318E7" w:rsidP="008318E7">
      <w:pPr>
        <w:ind w:left="360" w:firstLine="0"/>
      </w:pPr>
    </w:p>
    <w:p w14:paraId="63DF75B1" w14:textId="77777777" w:rsidR="008318E7" w:rsidRDefault="008318E7" w:rsidP="008318E7">
      <w:pPr>
        <w:ind w:left="360" w:firstLine="0"/>
      </w:pPr>
    </w:p>
    <w:p w14:paraId="0EB2EC28" w14:textId="77777777" w:rsidR="008318E7" w:rsidRDefault="008318E7" w:rsidP="008318E7">
      <w:pPr>
        <w:ind w:left="360" w:firstLine="0"/>
      </w:pPr>
    </w:p>
    <w:p w14:paraId="011A80BE" w14:textId="77777777" w:rsidR="008318E7" w:rsidRDefault="008318E7" w:rsidP="008318E7">
      <w:pPr>
        <w:ind w:left="360" w:firstLine="0"/>
      </w:pPr>
    </w:p>
    <w:p w14:paraId="70C9B410" w14:textId="77777777" w:rsidR="008318E7" w:rsidRDefault="008318E7" w:rsidP="008318E7">
      <w:pPr>
        <w:ind w:left="360" w:firstLine="0"/>
      </w:pPr>
    </w:p>
    <w:p w14:paraId="050DCF1D" w14:textId="77777777" w:rsidR="008318E7" w:rsidRDefault="008318E7" w:rsidP="008318E7">
      <w:pPr>
        <w:ind w:left="360" w:firstLine="0"/>
      </w:pPr>
    </w:p>
    <w:p w14:paraId="7DCF4FF1" w14:textId="77777777" w:rsidR="008318E7" w:rsidRDefault="008318E7" w:rsidP="008318E7">
      <w:pPr>
        <w:ind w:left="360" w:firstLine="0"/>
      </w:pPr>
    </w:p>
    <w:p w14:paraId="153ACA89" w14:textId="77777777" w:rsidR="008318E7" w:rsidRDefault="008318E7" w:rsidP="008318E7">
      <w:pPr>
        <w:ind w:left="360" w:firstLine="0"/>
      </w:pPr>
    </w:p>
    <w:p w14:paraId="0B78B886" w14:textId="77777777" w:rsidR="008318E7" w:rsidRDefault="008318E7" w:rsidP="008318E7">
      <w:pPr>
        <w:ind w:left="360" w:firstLine="0"/>
      </w:pPr>
    </w:p>
    <w:p w14:paraId="314B9C7C" w14:textId="77777777" w:rsidR="008318E7" w:rsidRDefault="008318E7" w:rsidP="008318E7">
      <w:pPr>
        <w:ind w:left="360" w:firstLine="0"/>
      </w:pPr>
    </w:p>
    <w:p w14:paraId="3CBF168A" w14:textId="77777777" w:rsidR="008318E7" w:rsidRDefault="008318E7" w:rsidP="008318E7">
      <w:pPr>
        <w:ind w:left="360" w:firstLine="0"/>
      </w:pPr>
    </w:p>
    <w:p w14:paraId="09D08FA4" w14:textId="77777777" w:rsidR="008318E7" w:rsidRDefault="008318E7" w:rsidP="008318E7">
      <w:pPr>
        <w:ind w:left="360" w:firstLine="0"/>
      </w:pPr>
    </w:p>
    <w:p w14:paraId="21234273" w14:textId="77777777" w:rsidR="008318E7" w:rsidRDefault="008318E7" w:rsidP="008318E7">
      <w:pPr>
        <w:ind w:left="360" w:firstLine="0"/>
      </w:pPr>
    </w:p>
    <w:p w14:paraId="60B8EE46" w14:textId="77777777" w:rsidR="008318E7" w:rsidRDefault="008318E7" w:rsidP="008318E7">
      <w:pPr>
        <w:ind w:left="360" w:firstLine="0"/>
      </w:pPr>
    </w:p>
    <w:p w14:paraId="3199CB9F" w14:textId="77777777" w:rsidR="008318E7" w:rsidRDefault="008318E7" w:rsidP="008318E7">
      <w:pPr>
        <w:ind w:left="360" w:firstLine="0"/>
      </w:pPr>
    </w:p>
    <w:p w14:paraId="74256495" w14:textId="77777777" w:rsidR="008318E7" w:rsidRDefault="008318E7" w:rsidP="008318E7">
      <w:pPr>
        <w:ind w:left="360" w:firstLine="0"/>
      </w:pPr>
    </w:p>
    <w:p w14:paraId="59908F74" w14:textId="77777777" w:rsidR="008318E7" w:rsidRDefault="008318E7" w:rsidP="008318E7">
      <w:pPr>
        <w:ind w:left="360" w:firstLine="0"/>
      </w:pPr>
    </w:p>
    <w:p w14:paraId="19DC4191" w14:textId="77777777" w:rsidR="008318E7" w:rsidRDefault="008318E7" w:rsidP="008318E7">
      <w:pPr>
        <w:ind w:left="360" w:firstLine="0"/>
      </w:pPr>
    </w:p>
    <w:p w14:paraId="31CC04C9" w14:textId="77777777" w:rsidR="008318E7" w:rsidRDefault="008318E7" w:rsidP="008318E7">
      <w:pPr>
        <w:ind w:left="360" w:firstLine="0"/>
      </w:pPr>
    </w:p>
    <w:p w14:paraId="7AE053D4" w14:textId="77777777" w:rsidR="008318E7" w:rsidRDefault="008318E7" w:rsidP="008318E7">
      <w:pPr>
        <w:ind w:left="360" w:firstLine="0"/>
      </w:pPr>
    </w:p>
    <w:p w14:paraId="0AFCF0CB" w14:textId="77777777" w:rsidR="008318E7" w:rsidRDefault="008318E7" w:rsidP="008318E7">
      <w:pPr>
        <w:ind w:left="360" w:firstLine="0"/>
      </w:pPr>
    </w:p>
    <w:p w14:paraId="24AE4A21" w14:textId="77777777" w:rsidR="008318E7" w:rsidRDefault="008318E7" w:rsidP="008318E7">
      <w:pPr>
        <w:ind w:left="360" w:firstLine="0"/>
      </w:pPr>
    </w:p>
    <w:p w14:paraId="4D5E982C" w14:textId="77777777" w:rsidR="008318E7" w:rsidRDefault="008318E7" w:rsidP="008318E7">
      <w:pPr>
        <w:pStyle w:val="Heading2"/>
      </w:pPr>
      <w:bookmarkStart w:id="13" w:name="_Toc67064223"/>
      <w:bookmarkStart w:id="14" w:name="_Toc67315296"/>
      <w:r>
        <w:rPr>
          <w:b/>
          <w:bCs/>
        </w:rPr>
        <w:t>Activity 4</w:t>
      </w:r>
      <w:r>
        <w:t xml:space="preserve"> – Solving of Issues</w:t>
      </w:r>
      <w:bookmarkEnd w:id="13"/>
      <w:bookmarkEnd w:id="14"/>
      <w:r>
        <w:t xml:space="preserve"> </w:t>
      </w:r>
    </w:p>
    <w:p w14:paraId="4100B510" w14:textId="77777777" w:rsidR="008318E7" w:rsidRDefault="008318E7" w:rsidP="008318E7">
      <w:r>
        <w:t>Task: The issues raised within the team and the peer review to be closed in the GitHub repository.</w:t>
      </w:r>
    </w:p>
    <w:p w14:paraId="532F01ED" w14:textId="77777777" w:rsidR="008318E7" w:rsidRDefault="008318E7" w:rsidP="008318E7">
      <w:r>
        <w:t xml:space="preserve">Outcome: The issues were labelled as High, Medium and Low based on the priorities. Most of the issues were resolved and the issues were closed. The readme file was updated. </w:t>
      </w:r>
    </w:p>
    <w:p w14:paraId="4D69B624" w14:textId="77777777" w:rsidR="008318E7" w:rsidRDefault="008318E7" w:rsidP="008318E7"/>
    <w:p w14:paraId="6B7D6322" w14:textId="77777777" w:rsidR="008318E7" w:rsidRDefault="008318E7" w:rsidP="008318E7"/>
    <w:p w14:paraId="44510A4F" w14:textId="77777777" w:rsidR="008318E7" w:rsidRDefault="008318E7" w:rsidP="008318E7"/>
    <w:p w14:paraId="74055562" w14:textId="77777777" w:rsidR="008318E7" w:rsidRDefault="008318E7" w:rsidP="008318E7"/>
    <w:p w14:paraId="0BA984E5" w14:textId="77777777" w:rsidR="008318E7" w:rsidRDefault="008318E7" w:rsidP="008318E7"/>
    <w:p w14:paraId="015BF513" w14:textId="77777777" w:rsidR="008318E7" w:rsidRDefault="008318E7" w:rsidP="008318E7"/>
    <w:p w14:paraId="3FD59000" w14:textId="77777777" w:rsidR="008318E7" w:rsidRDefault="008318E7" w:rsidP="008318E7"/>
    <w:p w14:paraId="7F022F62" w14:textId="77777777" w:rsidR="008318E7" w:rsidRDefault="008318E7" w:rsidP="008318E7"/>
    <w:p w14:paraId="11E0B0AD" w14:textId="77777777" w:rsidR="008318E7" w:rsidRDefault="008318E7" w:rsidP="008318E7"/>
    <w:p w14:paraId="73E689E0" w14:textId="77777777" w:rsidR="008318E7" w:rsidRDefault="008318E7" w:rsidP="008318E7"/>
    <w:p w14:paraId="6E445CF2" w14:textId="77777777" w:rsidR="008318E7" w:rsidRDefault="008318E7" w:rsidP="008318E7"/>
    <w:p w14:paraId="4FAE9272" w14:textId="77777777" w:rsidR="008318E7" w:rsidRDefault="008318E7" w:rsidP="008318E7"/>
    <w:p w14:paraId="7734F3DB" w14:textId="77777777" w:rsidR="008318E7" w:rsidRDefault="008318E7" w:rsidP="008318E7"/>
    <w:p w14:paraId="457C0D99" w14:textId="77777777" w:rsidR="008318E7" w:rsidRDefault="008318E7" w:rsidP="008318E7"/>
    <w:p w14:paraId="432275EE" w14:textId="77777777" w:rsidR="008318E7" w:rsidRDefault="008318E7" w:rsidP="008318E7"/>
    <w:p w14:paraId="1C131304" w14:textId="77777777" w:rsidR="008318E7" w:rsidRDefault="008318E7" w:rsidP="008318E7"/>
    <w:p w14:paraId="22CD34FB" w14:textId="77777777" w:rsidR="008318E7" w:rsidRDefault="008318E7" w:rsidP="008318E7"/>
    <w:p w14:paraId="35764153" w14:textId="77777777" w:rsidR="008318E7" w:rsidRDefault="008318E7" w:rsidP="008318E7"/>
    <w:p w14:paraId="14B4D337" w14:textId="77777777" w:rsidR="008318E7" w:rsidRDefault="008318E7" w:rsidP="008318E7"/>
    <w:p w14:paraId="78179216" w14:textId="77777777" w:rsidR="008318E7" w:rsidRDefault="008318E7" w:rsidP="008318E7"/>
    <w:p w14:paraId="3B4C3D2B" w14:textId="77777777" w:rsidR="008318E7" w:rsidRDefault="008318E7" w:rsidP="008318E7"/>
    <w:p w14:paraId="76D3791A" w14:textId="77777777" w:rsidR="008318E7" w:rsidRDefault="008318E7" w:rsidP="008318E7"/>
    <w:p w14:paraId="29D9DC86" w14:textId="77777777" w:rsidR="008318E7" w:rsidRDefault="008318E7" w:rsidP="008318E7"/>
    <w:p w14:paraId="25EDC0BF" w14:textId="77777777" w:rsidR="008318E7" w:rsidRDefault="008318E7" w:rsidP="008318E7"/>
    <w:p w14:paraId="2D081E7A" w14:textId="77777777" w:rsidR="008318E7" w:rsidRDefault="008318E7" w:rsidP="008318E7"/>
    <w:p w14:paraId="2B8605EA" w14:textId="77777777" w:rsidR="008318E7" w:rsidRDefault="008318E7" w:rsidP="008318E7"/>
    <w:p w14:paraId="4F9DA272" w14:textId="77777777" w:rsidR="008318E7" w:rsidRDefault="008318E7" w:rsidP="008318E7"/>
    <w:p w14:paraId="6D6DD158" w14:textId="77777777" w:rsidR="008318E7" w:rsidRDefault="008318E7" w:rsidP="008318E7"/>
    <w:p w14:paraId="29050652" w14:textId="77777777" w:rsidR="008318E7" w:rsidRDefault="008318E7" w:rsidP="008318E7"/>
    <w:p w14:paraId="40D03A40" w14:textId="77777777" w:rsidR="008318E7" w:rsidRDefault="008318E7" w:rsidP="008318E7"/>
    <w:p w14:paraId="0F578783" w14:textId="77777777" w:rsidR="008318E7" w:rsidRDefault="008318E7" w:rsidP="008318E7"/>
    <w:p w14:paraId="2BF67366" w14:textId="77777777" w:rsidR="008318E7" w:rsidRDefault="008318E7" w:rsidP="008318E7"/>
    <w:p w14:paraId="28B5DC7C" w14:textId="77777777" w:rsidR="008318E7" w:rsidRDefault="008318E7" w:rsidP="008318E7"/>
    <w:p w14:paraId="63D83F03" w14:textId="77777777" w:rsidR="008318E7" w:rsidRDefault="008318E7" w:rsidP="008318E7"/>
    <w:p w14:paraId="79F6383E" w14:textId="77777777" w:rsidR="008318E7" w:rsidRDefault="008318E7" w:rsidP="008318E7"/>
    <w:p w14:paraId="75D8A0C6" w14:textId="77777777" w:rsidR="008318E7" w:rsidRDefault="008318E7" w:rsidP="008318E7"/>
    <w:p w14:paraId="129CCEAF" w14:textId="77777777" w:rsidR="008318E7" w:rsidRDefault="008318E7" w:rsidP="008318E7"/>
    <w:p w14:paraId="24B1C1B4" w14:textId="77777777" w:rsidR="008318E7" w:rsidRDefault="008318E7" w:rsidP="008318E7"/>
    <w:p w14:paraId="5260DDB9" w14:textId="77777777" w:rsidR="008318E7" w:rsidRDefault="008318E7" w:rsidP="008318E7"/>
    <w:p w14:paraId="6926D90C" w14:textId="77777777" w:rsidR="008318E7" w:rsidRDefault="008318E7" w:rsidP="008318E7"/>
    <w:p w14:paraId="12618F35" w14:textId="77777777" w:rsidR="008318E7" w:rsidRDefault="008318E7" w:rsidP="008318E7"/>
    <w:p w14:paraId="43BFA2AB" w14:textId="77777777" w:rsidR="008318E7" w:rsidRDefault="008318E7" w:rsidP="008318E7">
      <w:pPr>
        <w:ind w:firstLine="0"/>
        <w:rPr>
          <w:rFonts w:ascii="Times New Roman" w:hAnsi="Times New Roman"/>
        </w:rPr>
      </w:pPr>
    </w:p>
    <w:p w14:paraId="29D05FBA" w14:textId="381BD9F1" w:rsidR="008318E7" w:rsidRDefault="00826152" w:rsidP="008318E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Total No. of Issues raised: 63</w:t>
      </w:r>
      <w:r w:rsidR="008318E7">
        <w:rPr>
          <w:rFonts w:ascii="Times New Roman" w:hAnsi="Times New Roman"/>
          <w:sz w:val="24"/>
          <w:szCs w:val="24"/>
        </w:rPr>
        <w:t xml:space="preserve"> issues</w:t>
      </w:r>
    </w:p>
    <w:p w14:paraId="39F521BC" w14:textId="3C808FCB" w:rsidR="008318E7" w:rsidRDefault="00826152" w:rsidP="008318E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No. of issues closed: 59</w:t>
      </w:r>
      <w:r w:rsidR="008318E7">
        <w:rPr>
          <w:rFonts w:ascii="Times New Roman" w:hAnsi="Times New Roman"/>
          <w:sz w:val="24"/>
          <w:szCs w:val="24"/>
        </w:rPr>
        <w:t xml:space="preserve"> issues</w:t>
      </w:r>
    </w:p>
    <w:p w14:paraId="0C1C07DC" w14:textId="22C62212" w:rsidR="008318E7" w:rsidRDefault="008318E7" w:rsidP="008318E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No. of issues yet to be so</w:t>
      </w:r>
      <w:r w:rsidR="00826152">
        <w:rPr>
          <w:rFonts w:ascii="Times New Roman" w:hAnsi="Times New Roman"/>
          <w:sz w:val="24"/>
          <w:szCs w:val="24"/>
        </w:rPr>
        <w:t>lved or to be done in future: 4</w:t>
      </w:r>
      <w:r>
        <w:rPr>
          <w:rFonts w:ascii="Times New Roman" w:hAnsi="Times New Roman"/>
          <w:sz w:val="24"/>
          <w:szCs w:val="24"/>
        </w:rPr>
        <w:t xml:space="preserve"> issues</w:t>
      </w:r>
    </w:p>
    <w:p w14:paraId="2615E1CF" w14:textId="74686738" w:rsidR="00561882" w:rsidRDefault="00561882" w:rsidP="008318E7">
      <w:pPr>
        <w:rPr>
          <w:rFonts w:ascii="Times New Roman" w:hAnsi="Times New Roman"/>
          <w:sz w:val="24"/>
          <w:szCs w:val="24"/>
        </w:rPr>
      </w:pPr>
    </w:p>
    <w:p w14:paraId="644CCC66" w14:textId="7FADB331" w:rsidR="00561882" w:rsidRDefault="00561882" w:rsidP="008318E7">
      <w:pPr>
        <w:rPr>
          <w:rFonts w:ascii="Times New Roman" w:hAnsi="Times New Roman"/>
          <w:sz w:val="24"/>
          <w:szCs w:val="24"/>
        </w:rPr>
      </w:pPr>
    </w:p>
    <w:p w14:paraId="45C06A64" w14:textId="65E317DB" w:rsidR="00561882" w:rsidRDefault="00561882" w:rsidP="008318E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C0F03B5" wp14:editId="4E62AFBF">
            <wp:extent cx="6457950" cy="4977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292A" w14:textId="0CD328AC" w:rsidR="00561882" w:rsidRDefault="00561882" w:rsidP="008318E7">
      <w:pPr>
        <w:rPr>
          <w:rFonts w:ascii="Times New Roman" w:hAnsi="Times New Roman"/>
          <w:sz w:val="24"/>
          <w:szCs w:val="24"/>
        </w:rPr>
      </w:pPr>
    </w:p>
    <w:p w14:paraId="1BCBF3E0" w14:textId="3BA628EF" w:rsidR="00561882" w:rsidRDefault="00561882" w:rsidP="008318E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533F0B" wp14:editId="0A75590A">
            <wp:extent cx="6457950" cy="409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2001" w14:textId="61578ACC" w:rsidR="001F569B" w:rsidRDefault="001F569B" w:rsidP="008318E7">
      <w:pPr>
        <w:rPr>
          <w:rFonts w:ascii="Times New Roman" w:hAnsi="Times New Roman"/>
          <w:sz w:val="24"/>
          <w:szCs w:val="24"/>
        </w:rPr>
      </w:pPr>
    </w:p>
    <w:p w14:paraId="7674A3F9" w14:textId="65A0D8E6" w:rsidR="001F569B" w:rsidRDefault="00456412" w:rsidP="008318E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DD1EF" wp14:editId="2AFD4539">
            <wp:extent cx="6457950" cy="4715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F3E" w14:textId="2942C848" w:rsidR="008318E7" w:rsidRDefault="008318E7" w:rsidP="008318E7">
      <w:pPr>
        <w:ind w:firstLine="0"/>
      </w:pPr>
    </w:p>
    <w:p w14:paraId="020A33B9" w14:textId="77777777" w:rsidR="008E2133" w:rsidRDefault="008E2133" w:rsidP="008318E7">
      <w:pPr>
        <w:ind w:firstLine="0"/>
      </w:pPr>
    </w:p>
    <w:p w14:paraId="2F94E978" w14:textId="77777777" w:rsidR="008318E7" w:rsidRDefault="008318E7" w:rsidP="008318E7"/>
    <w:p w14:paraId="7ECD600E" w14:textId="77777777" w:rsidR="008318E7" w:rsidRDefault="008318E7" w:rsidP="008318E7"/>
    <w:p w14:paraId="27EAF385" w14:textId="58964E0B" w:rsidR="008318E7" w:rsidRDefault="008E2133" w:rsidP="008318E7">
      <w:r>
        <w:rPr>
          <w:noProof/>
        </w:rPr>
        <w:lastRenderedPageBreak/>
        <w:drawing>
          <wp:inline distT="0" distB="0" distL="0" distR="0" wp14:anchorId="3B0A18C7" wp14:editId="3782A57B">
            <wp:extent cx="6457950" cy="37503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D10B" w14:textId="4A6BB60F" w:rsidR="008E2133" w:rsidRDefault="008E2133" w:rsidP="008318E7"/>
    <w:p w14:paraId="21342E26" w14:textId="77777777" w:rsidR="008E2133" w:rsidRDefault="008E2133" w:rsidP="008318E7"/>
    <w:p w14:paraId="7B8D07A9" w14:textId="6177297A" w:rsidR="008318E7" w:rsidRDefault="008E2133" w:rsidP="008318E7">
      <w:pPr>
        <w:jc w:val="both"/>
        <w:rPr>
          <w:rFonts w:ascii="Arial" w:hAnsi="Arial" w:cs="Arial"/>
          <w:sz w:val="20"/>
          <w:szCs w:val="20"/>
          <w:lang w:bidi="ar-SA"/>
        </w:rPr>
      </w:pPr>
      <w:r>
        <w:rPr>
          <w:noProof/>
        </w:rPr>
        <w:lastRenderedPageBreak/>
        <w:drawing>
          <wp:inline distT="0" distB="0" distL="0" distR="0" wp14:anchorId="337F2A87" wp14:editId="5117BC57">
            <wp:extent cx="6457950" cy="4117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D022" w14:textId="77777777" w:rsidR="008318E7" w:rsidRDefault="008318E7" w:rsidP="008318E7">
      <w:pPr>
        <w:jc w:val="both"/>
        <w:rPr>
          <w:rFonts w:ascii="Arial" w:hAnsi="Arial" w:cs="Arial"/>
          <w:sz w:val="20"/>
          <w:szCs w:val="20"/>
          <w:lang w:bidi="ar-SA"/>
        </w:rPr>
      </w:pPr>
    </w:p>
    <w:p w14:paraId="7F1C9E5C" w14:textId="77777777" w:rsidR="008318E7" w:rsidRDefault="008318E7" w:rsidP="008318E7">
      <w:pPr>
        <w:jc w:val="both"/>
        <w:rPr>
          <w:rFonts w:ascii="Arial" w:hAnsi="Arial" w:cs="Arial"/>
          <w:sz w:val="20"/>
          <w:szCs w:val="20"/>
          <w:lang w:bidi="ar-SA"/>
        </w:rPr>
      </w:pPr>
    </w:p>
    <w:p w14:paraId="07F432ED" w14:textId="03C65B11" w:rsidR="008318E7" w:rsidRDefault="008318E7" w:rsidP="008318E7">
      <w:pPr>
        <w:jc w:val="both"/>
        <w:rPr>
          <w:rFonts w:ascii="Arial" w:hAnsi="Arial" w:cs="Arial"/>
          <w:sz w:val="20"/>
          <w:szCs w:val="20"/>
          <w:lang w:bidi="ar-SA"/>
        </w:rPr>
      </w:pPr>
    </w:p>
    <w:p w14:paraId="3E52592F" w14:textId="77777777" w:rsidR="008318E7" w:rsidRDefault="008318E7" w:rsidP="008318E7">
      <w:pPr>
        <w:ind w:firstLine="0"/>
        <w:jc w:val="both"/>
        <w:rPr>
          <w:rFonts w:ascii="Arial" w:hAnsi="Arial" w:cs="Arial"/>
          <w:sz w:val="20"/>
          <w:szCs w:val="20"/>
          <w:lang w:bidi="ar-SA"/>
        </w:rPr>
      </w:pPr>
    </w:p>
    <w:p w14:paraId="7834248E" w14:textId="7BC44164" w:rsidR="008318E7" w:rsidRDefault="008318E7" w:rsidP="008318E7">
      <w:pPr>
        <w:jc w:val="both"/>
        <w:rPr>
          <w:rFonts w:ascii="Arial" w:hAnsi="Arial" w:cs="Arial"/>
          <w:sz w:val="20"/>
          <w:szCs w:val="20"/>
          <w:lang w:bidi="ar-SA"/>
        </w:rPr>
      </w:pPr>
    </w:p>
    <w:p w14:paraId="036B5C8B" w14:textId="017D1AA4" w:rsidR="008318E7" w:rsidRDefault="008318E7" w:rsidP="008318E7">
      <w:pPr>
        <w:jc w:val="both"/>
        <w:rPr>
          <w:rFonts w:ascii="Arial" w:hAnsi="Arial" w:cs="Arial"/>
          <w:sz w:val="20"/>
          <w:szCs w:val="20"/>
          <w:lang w:bidi="ar-SA"/>
        </w:rPr>
      </w:pPr>
      <w:r>
        <w:rPr>
          <w:rFonts w:ascii="Arial" w:hAnsi="Arial" w:cs="Arial"/>
          <w:sz w:val="20"/>
          <w:szCs w:val="20"/>
          <w:lang w:bidi="ar-SA"/>
        </w:rPr>
        <w:t xml:space="preserve">                                                        </w:t>
      </w:r>
      <w:r w:rsidR="00561882">
        <w:rPr>
          <w:rFonts w:ascii="Arial" w:hAnsi="Arial" w:cs="Arial"/>
          <w:sz w:val="20"/>
          <w:szCs w:val="20"/>
          <w:lang w:bidi="ar-SA"/>
        </w:rPr>
        <w:t xml:space="preserve">               Issues Closed (59</w:t>
      </w:r>
      <w:r>
        <w:rPr>
          <w:rFonts w:ascii="Arial" w:hAnsi="Arial" w:cs="Arial"/>
          <w:sz w:val="20"/>
          <w:szCs w:val="20"/>
          <w:lang w:bidi="ar-SA"/>
        </w:rPr>
        <w:t xml:space="preserve"> issues)</w:t>
      </w:r>
    </w:p>
    <w:p w14:paraId="48C9E4D6" w14:textId="0D7402A8" w:rsidR="008318E7" w:rsidRDefault="008318E7" w:rsidP="008318E7">
      <w:pPr>
        <w:jc w:val="both"/>
        <w:rPr>
          <w:rFonts w:ascii="Arial" w:hAnsi="Arial" w:cs="Arial"/>
          <w:sz w:val="20"/>
          <w:szCs w:val="20"/>
          <w:lang w:bidi="ar-SA"/>
        </w:rPr>
      </w:pPr>
    </w:p>
    <w:p w14:paraId="045CC342" w14:textId="7F4A92FF" w:rsidR="008318E7" w:rsidRDefault="00561882" w:rsidP="008318E7">
      <w:pPr>
        <w:jc w:val="both"/>
        <w:rPr>
          <w:rFonts w:ascii="Arial" w:hAnsi="Arial" w:cs="Arial"/>
          <w:sz w:val="20"/>
          <w:szCs w:val="20"/>
          <w:lang w:bidi="ar-SA"/>
        </w:rPr>
      </w:pPr>
      <w:r>
        <w:rPr>
          <w:noProof/>
        </w:rPr>
        <w:drawing>
          <wp:inline distT="0" distB="0" distL="0" distR="0" wp14:anchorId="6AF62EDB" wp14:editId="709E9C39">
            <wp:extent cx="6457950" cy="2054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6276" w14:textId="174D0397" w:rsidR="008318E7" w:rsidRDefault="007037EC" w:rsidP="008318E7">
      <w:pPr>
        <w:jc w:val="center"/>
        <w:rPr>
          <w:rFonts w:ascii="Arial" w:hAnsi="Arial" w:cs="Arial"/>
          <w:sz w:val="20"/>
          <w:szCs w:val="20"/>
          <w:lang w:bidi="ar-SA"/>
        </w:rPr>
      </w:pPr>
      <w:r>
        <w:rPr>
          <w:rFonts w:ascii="Arial" w:hAnsi="Arial" w:cs="Arial"/>
          <w:sz w:val="20"/>
          <w:szCs w:val="20"/>
          <w:lang w:bidi="ar-SA"/>
        </w:rPr>
        <w:t>Issues Yet to be Closed (4</w:t>
      </w:r>
      <w:r w:rsidR="008318E7">
        <w:rPr>
          <w:rFonts w:ascii="Arial" w:hAnsi="Arial" w:cs="Arial"/>
          <w:sz w:val="20"/>
          <w:szCs w:val="20"/>
          <w:lang w:bidi="ar-SA"/>
        </w:rPr>
        <w:t xml:space="preserve"> issues)</w:t>
      </w:r>
    </w:p>
    <w:p w14:paraId="30BD3E82" w14:textId="77777777" w:rsidR="008318E7" w:rsidRDefault="008318E7" w:rsidP="008318E7">
      <w:pPr>
        <w:jc w:val="center"/>
        <w:rPr>
          <w:rFonts w:ascii="Arial" w:hAnsi="Arial" w:cs="Arial"/>
          <w:sz w:val="20"/>
          <w:szCs w:val="20"/>
          <w:lang w:bidi="ar-SA"/>
        </w:rPr>
      </w:pPr>
    </w:p>
    <w:p w14:paraId="6713BB98" w14:textId="77777777" w:rsidR="008318E7" w:rsidRDefault="008318E7" w:rsidP="008318E7">
      <w:pPr>
        <w:jc w:val="center"/>
        <w:rPr>
          <w:rFonts w:ascii="Arial" w:hAnsi="Arial" w:cs="Arial"/>
          <w:sz w:val="20"/>
          <w:szCs w:val="20"/>
          <w:lang w:bidi="ar-SA"/>
        </w:rPr>
      </w:pPr>
    </w:p>
    <w:p w14:paraId="7B10A329" w14:textId="77777777" w:rsidR="008318E7" w:rsidRDefault="008318E7" w:rsidP="008318E7">
      <w:pPr>
        <w:jc w:val="center"/>
        <w:rPr>
          <w:rFonts w:ascii="Arial" w:hAnsi="Arial" w:cs="Arial"/>
          <w:sz w:val="20"/>
          <w:szCs w:val="20"/>
          <w:lang w:bidi="ar-SA"/>
        </w:rPr>
      </w:pPr>
    </w:p>
    <w:p w14:paraId="48506025" w14:textId="19571388" w:rsidR="008318E7" w:rsidRDefault="008318E7" w:rsidP="008318E7">
      <w:pPr>
        <w:ind w:firstLine="0"/>
        <w:rPr>
          <w:rFonts w:ascii="Arial" w:hAnsi="Arial" w:cs="Arial"/>
          <w:sz w:val="20"/>
          <w:szCs w:val="20"/>
          <w:lang w:bidi="ar-SA"/>
        </w:rPr>
      </w:pPr>
      <w:r>
        <w:rPr>
          <w:rFonts w:ascii="Arial" w:hAnsi="Arial" w:cs="Arial"/>
          <w:sz w:val="20"/>
          <w:szCs w:val="20"/>
          <w:lang w:bidi="ar-SA"/>
        </w:rPr>
        <w:lastRenderedPageBreak/>
        <w:t xml:space="preserve">GitHub link: </w:t>
      </w:r>
      <w:r w:rsidR="00DE64EE" w:rsidRPr="00DE64EE">
        <w:rPr>
          <w:rFonts w:ascii="Arial" w:hAnsi="Arial" w:cs="Arial"/>
          <w:sz w:val="20"/>
          <w:szCs w:val="20"/>
          <w:lang w:bidi="ar-SA"/>
        </w:rPr>
        <w:t>https://github.com/99003518/Team2_calciapp</w:t>
      </w:r>
    </w:p>
    <w:p w14:paraId="48DC9A96" w14:textId="56EB5DEF" w:rsidR="00DB5DE8" w:rsidRDefault="00DB5DE8"/>
    <w:p w14:paraId="48DC9A97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8" w14:textId="77777777"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14:paraId="48DC9A99" w14:textId="77777777" w:rsidR="00053C2C" w:rsidRDefault="00053C2C" w:rsidP="00053C2C"/>
    <w:p w14:paraId="48DC9A9A" w14:textId="77777777" w:rsidR="00053C2C" w:rsidRDefault="00053C2C" w:rsidP="00053C2C"/>
    <w:p w14:paraId="48DC9A9B" w14:textId="77777777" w:rsidR="00053C2C" w:rsidRDefault="00053C2C" w:rsidP="00053C2C"/>
    <w:p w14:paraId="48DC9A9C" w14:textId="77777777" w:rsidR="00053C2C" w:rsidRDefault="00053C2C" w:rsidP="00053C2C"/>
    <w:p w14:paraId="48DC9A9D" w14:textId="77777777" w:rsidR="00053C2C" w:rsidRDefault="00053C2C" w:rsidP="00053C2C"/>
    <w:p w14:paraId="48DC9A9E" w14:textId="77777777" w:rsidR="00053C2C" w:rsidRDefault="00053C2C" w:rsidP="00053C2C"/>
    <w:p w14:paraId="48DC9A9F" w14:textId="77777777" w:rsidR="00053C2C" w:rsidRDefault="00053C2C" w:rsidP="00053C2C"/>
    <w:p w14:paraId="48DC9AA0" w14:textId="77777777" w:rsidR="00053C2C" w:rsidRDefault="00053C2C" w:rsidP="00053C2C"/>
    <w:p w14:paraId="48DC9AA1" w14:textId="77777777" w:rsidR="00053C2C" w:rsidRDefault="00053C2C" w:rsidP="00053C2C"/>
    <w:p w14:paraId="48DC9AA2" w14:textId="77777777" w:rsidR="00053C2C" w:rsidRDefault="00053C2C" w:rsidP="00053C2C"/>
    <w:p w14:paraId="48DC9AA3" w14:textId="77777777" w:rsidR="00053C2C" w:rsidRDefault="00053C2C" w:rsidP="00053C2C"/>
    <w:p w14:paraId="48DC9AA4" w14:textId="77777777" w:rsidR="00053C2C" w:rsidRDefault="00053C2C" w:rsidP="00053C2C"/>
    <w:p w14:paraId="48DC9AA5" w14:textId="77777777" w:rsidR="00053C2C" w:rsidRDefault="00053C2C" w:rsidP="00053C2C"/>
    <w:p w14:paraId="48DC9AA6" w14:textId="77777777" w:rsidR="00053C2C" w:rsidRDefault="00053C2C" w:rsidP="00053C2C"/>
    <w:p w14:paraId="48DC9AA7" w14:textId="77777777" w:rsidR="00053C2C" w:rsidRDefault="00053C2C" w:rsidP="00053C2C"/>
    <w:p w14:paraId="48DC9AA8" w14:textId="77777777" w:rsidR="00053C2C" w:rsidRDefault="00053C2C" w:rsidP="00053C2C"/>
    <w:p w14:paraId="48DC9AA9" w14:textId="77777777" w:rsidR="00053C2C" w:rsidRDefault="00053C2C" w:rsidP="00053C2C"/>
    <w:p w14:paraId="48DC9AAA" w14:textId="77777777" w:rsidR="00053C2C" w:rsidRDefault="00053C2C" w:rsidP="00053C2C"/>
    <w:p w14:paraId="48DC9AAB" w14:textId="77777777" w:rsidR="00053C2C" w:rsidRDefault="00053C2C" w:rsidP="00053C2C"/>
    <w:p w14:paraId="48DC9AAC" w14:textId="77777777" w:rsidR="00053C2C" w:rsidRDefault="00053C2C" w:rsidP="00053C2C"/>
    <w:p w14:paraId="48DC9AAD" w14:textId="77777777" w:rsidR="00053C2C" w:rsidRDefault="00053C2C" w:rsidP="00053C2C"/>
    <w:p w14:paraId="48DC9AAE" w14:textId="77777777" w:rsidR="00053C2C" w:rsidRDefault="00053C2C" w:rsidP="00053C2C"/>
    <w:p w14:paraId="48DC9AAF" w14:textId="77777777" w:rsidR="00053C2C" w:rsidRDefault="00053C2C" w:rsidP="00053C2C"/>
    <w:p w14:paraId="07213868" w14:textId="77777777" w:rsidR="00115DFA" w:rsidRDefault="00115DFA" w:rsidP="00053C2C"/>
    <w:p w14:paraId="207DB4AA" w14:textId="77777777" w:rsidR="00115DFA" w:rsidRDefault="00115DFA" w:rsidP="00053C2C"/>
    <w:p w14:paraId="1188B128" w14:textId="77777777" w:rsidR="00115DFA" w:rsidRDefault="00115DFA" w:rsidP="00053C2C"/>
    <w:p w14:paraId="44010560" w14:textId="77777777" w:rsidR="00115DFA" w:rsidRDefault="00115DFA" w:rsidP="00053C2C"/>
    <w:p w14:paraId="76381667" w14:textId="77777777" w:rsidR="00115DFA" w:rsidRDefault="00115DFA" w:rsidP="00053C2C"/>
    <w:bookmarkEnd w:id="3"/>
    <w:bookmarkEnd w:id="4"/>
    <w:bookmarkEnd w:id="5"/>
    <w:bookmarkEnd w:id="6"/>
    <w:p w14:paraId="48DC9AB0" w14:textId="77777777" w:rsidR="00053C2C" w:rsidRDefault="00053C2C" w:rsidP="00053C2C"/>
    <w:sectPr w:rsidR="00053C2C" w:rsidSect="00015EE5">
      <w:headerReference w:type="default" r:id="rId22"/>
      <w:footerReference w:type="default" r:id="rId23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7FAFEB" w14:textId="77777777" w:rsidR="007F449E" w:rsidRDefault="007F449E" w:rsidP="006A582B">
      <w:r>
        <w:separator/>
      </w:r>
    </w:p>
  </w:endnote>
  <w:endnote w:type="continuationSeparator" w:id="0">
    <w:p w14:paraId="18B32943" w14:textId="77777777" w:rsidR="007F449E" w:rsidRDefault="007F449E" w:rsidP="006A582B">
      <w:r>
        <w:continuationSeparator/>
      </w:r>
    </w:p>
  </w:endnote>
  <w:endnote w:type="continuationNotice" w:id="1">
    <w:p w14:paraId="165E1BB8" w14:textId="77777777" w:rsidR="007F449E" w:rsidRDefault="007F44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054FC9EE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6A2AA0">
                    <w:rPr>
                      <w:b/>
                      <w:bCs/>
                      <w:noProof/>
                      <w:sz w:val="20"/>
                      <w:szCs w:val="20"/>
                    </w:rPr>
                    <w:t>13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6A2AA0">
                    <w:rPr>
                      <w:b/>
                      <w:bCs/>
                      <w:noProof/>
                      <w:sz w:val="20"/>
                      <w:szCs w:val="20"/>
                    </w:rPr>
                    <w:t>13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AA96E9" w14:textId="77777777" w:rsidR="007F449E" w:rsidRDefault="007F449E" w:rsidP="006A582B">
      <w:r>
        <w:separator/>
      </w:r>
    </w:p>
  </w:footnote>
  <w:footnote w:type="continuationSeparator" w:id="0">
    <w:p w14:paraId="58E9D2A3" w14:textId="77777777" w:rsidR="007F449E" w:rsidRDefault="007F449E" w:rsidP="006A582B">
      <w:r>
        <w:continuationSeparator/>
      </w:r>
    </w:p>
  </w:footnote>
  <w:footnote w:type="continuationNotice" w:id="1">
    <w:p w14:paraId="205E79C2" w14:textId="77777777" w:rsidR="007F449E" w:rsidRDefault="007F44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6C1D322E" w:rsidR="006F3721" w:rsidRDefault="008E2133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>Learning Report – TDLC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0"/>
  </w:num>
  <w:num w:numId="10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0376A"/>
    <w:rsid w:val="00012BFC"/>
    <w:rsid w:val="00012C91"/>
    <w:rsid w:val="00014ABF"/>
    <w:rsid w:val="000150C2"/>
    <w:rsid w:val="00015EE5"/>
    <w:rsid w:val="00016357"/>
    <w:rsid w:val="0002032D"/>
    <w:rsid w:val="000215F2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69B"/>
    <w:rsid w:val="001F5EDA"/>
    <w:rsid w:val="001F64E0"/>
    <w:rsid w:val="001F7772"/>
    <w:rsid w:val="00202E57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50FD9"/>
    <w:rsid w:val="002540D1"/>
    <w:rsid w:val="002540E4"/>
    <w:rsid w:val="00254B55"/>
    <w:rsid w:val="00257B68"/>
    <w:rsid w:val="002602DA"/>
    <w:rsid w:val="00260607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412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1882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2AA0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7EC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449E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152"/>
    <w:rsid w:val="008269B5"/>
    <w:rsid w:val="008307EE"/>
    <w:rsid w:val="008318E7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2133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4EDE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757D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26FA2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4E10"/>
    <w:rsid w:val="00DE52DB"/>
    <w:rsid w:val="00DE5BF8"/>
    <w:rsid w:val="00DE64EE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0A96"/>
    <w:rsid w:val="00EF1A26"/>
    <w:rsid w:val="00EF2B08"/>
    <w:rsid w:val="00EF64B3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63E3"/>
    <w:rsid w:val="00FE74EE"/>
    <w:rsid w:val="00FF156C"/>
    <w:rsid w:val="00FF271C"/>
    <w:rsid w:val="00FF2FD0"/>
    <w:rsid w:val="00FF51F1"/>
    <w:rsid w:val="00FF6306"/>
    <w:rsid w:val="7B9A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7B685F7C-82A3-4FE0-A751-3ECB6C2B9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D15A2"/>
    <w:rsid w:val="000A3579"/>
    <w:rsid w:val="00DD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4256DC1-8714-40FE-91CF-10970993E54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FD494F4A-82C4-43E4-9922-DEC1B9C56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</TotalTime>
  <Pages>13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Pranshi Lodha</cp:lastModifiedBy>
  <cp:revision>3</cp:revision>
  <cp:lastPrinted>2014-03-29T07:34:00Z</cp:lastPrinted>
  <dcterms:created xsi:type="dcterms:W3CDTF">2021-03-22T08:52:00Z</dcterms:created>
  <dcterms:modified xsi:type="dcterms:W3CDTF">2021-03-22T08:53:00Z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